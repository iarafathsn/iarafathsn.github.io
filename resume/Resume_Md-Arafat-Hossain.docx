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407" w14:textId="218A8CEA" w:rsidR="00F247DE" w:rsidRPr="007D0140" w:rsidRDefault="003C597D" w:rsidP="006B04B2">
      <w:pPr>
        <w:pStyle w:val="Title"/>
        <w:rPr>
          <w:color w:val="000000" w:themeColor="text1"/>
          <w:sz w:val="40"/>
          <w:szCs w:val="40"/>
        </w:rPr>
      </w:pPr>
      <w:r w:rsidRPr="007D0140">
        <w:rPr>
          <w:color w:val="000000" w:themeColor="text1"/>
          <w:sz w:val="40"/>
          <w:szCs w:val="40"/>
        </w:rPr>
        <w:t>Md Arafat Hossain</w:t>
      </w:r>
    </w:p>
    <w:p w14:paraId="1CD0533B" w14:textId="184612B3" w:rsidR="00B0165F" w:rsidRDefault="00E50D4A" w:rsidP="003C597D">
      <w:pPr>
        <w:rPr>
          <w:color w:val="000000" w:themeColor="text1"/>
        </w:rPr>
      </w:pPr>
      <w:r w:rsidRPr="00E50D4A">
        <w:rPr>
          <w:color w:val="000000" w:themeColor="text1"/>
        </w:rPr>
        <w:t>Staff Engineer | Senior iOS Engineer | Mobile Platform Engineer</w:t>
      </w:r>
    </w:p>
    <w:p w14:paraId="45A22CC2" w14:textId="1DF862CC" w:rsidR="00E50D4A" w:rsidRDefault="009E7CF1" w:rsidP="00E5133F">
      <w:pPr>
        <w:rPr>
          <w:color w:val="000000" w:themeColor="text1"/>
        </w:rPr>
      </w:pPr>
      <w:r w:rsidRPr="00DB16C7">
        <w:rPr>
          <w:color w:val="000000" w:themeColor="text1"/>
        </w:rPr>
        <w:t>Dhaka, Bangladesh</w:t>
      </w:r>
      <w:r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+8801717451117</w:t>
      </w:r>
      <w:r w:rsidR="00E50D4A">
        <w:rPr>
          <w:color w:val="000000" w:themeColor="text1"/>
        </w:rPr>
        <w:t xml:space="preserve"> | </w:t>
      </w:r>
      <w:hyperlink r:id="rId11" w:history="1">
        <w:r w:rsidR="00E50D4A" w:rsidRPr="00EB3D8C">
          <w:rPr>
            <w:rStyle w:val="Hyperlink"/>
          </w:rPr>
          <w:t>arafat07.ruet@gmail.com</w:t>
        </w:r>
      </w:hyperlink>
    </w:p>
    <w:p w14:paraId="7F15CB3B" w14:textId="3C7A9490" w:rsidR="00EF270B" w:rsidRPr="00DB16C7" w:rsidRDefault="00473DCF" w:rsidP="00E5133F">
      <w:pPr>
        <w:rPr>
          <w:color w:val="000000" w:themeColor="text1"/>
        </w:rPr>
      </w:pPr>
      <w:hyperlink r:id="rId12" w:history="1">
        <w:r w:rsidRPr="00F619B9">
          <w:rPr>
            <w:rStyle w:val="Hyperlink"/>
          </w:rPr>
          <w:t>linkedin.com/in/</w:t>
        </w:r>
        <w:proofErr w:type="spellStart"/>
        <w:r w:rsidRPr="00F619B9">
          <w:rPr>
            <w:rStyle w:val="Hyperlink"/>
          </w:rPr>
          <w:t>iarafathsn</w:t>
        </w:r>
        <w:proofErr w:type="spellEnd"/>
      </w:hyperlink>
      <w:r w:rsidRPr="00473DCF">
        <w:rPr>
          <w:color w:val="000000" w:themeColor="text1"/>
        </w:rPr>
        <w:t xml:space="preserve"> | </w:t>
      </w:r>
      <w:hyperlink r:id="rId13" w:history="1">
        <w:r w:rsidRPr="00F619B9">
          <w:rPr>
            <w:rStyle w:val="Hyperlink"/>
          </w:rPr>
          <w:t>github.com/</w:t>
        </w:r>
        <w:proofErr w:type="spellStart"/>
        <w:r w:rsidRPr="00F619B9">
          <w:rPr>
            <w:rStyle w:val="Hyperlink"/>
          </w:rPr>
          <w:t>iarafathsn</w:t>
        </w:r>
        <w:proofErr w:type="spellEnd"/>
      </w:hyperlink>
    </w:p>
    <w:p w14:paraId="02229D9C" w14:textId="77777777" w:rsidR="00311408" w:rsidRPr="00DB16C7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050510DD" w14:textId="77777777" w:rsidR="00311408" w:rsidRPr="00DB16C7" w:rsidRDefault="00311408" w:rsidP="00EF270B">
      <w:pPr>
        <w:spacing w:line="240" w:lineRule="auto"/>
        <w:rPr>
          <w:rFonts w:ascii="Open Sans" w:hAnsi="Open Sans" w:cs="Open Sans"/>
          <w:color w:val="000000" w:themeColor="text1"/>
          <w:sz w:val="14"/>
          <w:szCs w:val="14"/>
        </w:rPr>
      </w:pPr>
    </w:p>
    <w:p w14:paraId="0559019E" w14:textId="5D72467D" w:rsidR="000164ED" w:rsidRPr="00DB16C7" w:rsidRDefault="001D7DD8" w:rsidP="00EA2625">
      <w:pPr>
        <w:pStyle w:val="Heading1"/>
        <w:rPr>
          <w:color w:val="000000" w:themeColor="text1"/>
        </w:rPr>
      </w:pPr>
      <w:r w:rsidRPr="001D7DD8">
        <w:rPr>
          <w:color w:val="000000" w:themeColor="text1"/>
        </w:rPr>
        <w:t>PROFESSIONAL</w:t>
      </w:r>
      <w:r>
        <w:rPr>
          <w:color w:val="000000" w:themeColor="text1"/>
        </w:rPr>
        <w:t xml:space="preserve"> </w:t>
      </w:r>
      <w:r w:rsidR="000164ED" w:rsidRPr="00DB16C7">
        <w:rPr>
          <w:color w:val="000000" w:themeColor="text1"/>
        </w:rPr>
        <w:t>Experience</w:t>
      </w:r>
    </w:p>
    <w:p w14:paraId="4690AEF5" w14:textId="77777777" w:rsidR="001D7DD8" w:rsidRDefault="000D6C96" w:rsidP="000164ED">
      <w:pPr>
        <w:pStyle w:val="List"/>
        <w:rPr>
          <w:rStyle w:val="Emphasis"/>
          <w:color w:val="000000" w:themeColor="text1"/>
        </w:rPr>
      </w:pPr>
      <w:r w:rsidRPr="00DB16C7">
        <w:rPr>
          <w:rStyle w:val="Emphasis"/>
          <w:color w:val="000000" w:themeColor="text1"/>
        </w:rPr>
        <w:t>Samsung R&amp;D Institute Bangladesh Ltd.</w:t>
      </w:r>
    </w:p>
    <w:p w14:paraId="429FB03D" w14:textId="7444AEEA" w:rsidR="000164ED" w:rsidRDefault="000D6C96" w:rsidP="000164ED">
      <w:pPr>
        <w:pStyle w:val="List"/>
        <w:rPr>
          <w:color w:val="000000" w:themeColor="text1"/>
        </w:rPr>
      </w:pPr>
      <w:r w:rsidRPr="00DB16C7">
        <w:rPr>
          <w:color w:val="000000" w:themeColor="text1"/>
        </w:rPr>
        <w:t>Staff Engineer</w:t>
      </w:r>
      <w:r w:rsidR="001D7DD8">
        <w:rPr>
          <w:color w:val="000000" w:themeColor="text1"/>
        </w:rPr>
        <w:t xml:space="preserve"> |</w:t>
      </w:r>
      <w:r w:rsidR="00CB42D1">
        <w:rPr>
          <w:color w:val="000000" w:themeColor="text1"/>
        </w:rPr>
        <w:t xml:space="preserve"> </w:t>
      </w:r>
      <w:r w:rsidR="001D7DD8">
        <w:rPr>
          <w:color w:val="000000" w:themeColor="text1"/>
        </w:rPr>
        <w:t>June</w:t>
      </w:r>
      <w:r w:rsidRPr="00DB16C7">
        <w:rPr>
          <w:color w:val="000000" w:themeColor="text1"/>
        </w:rPr>
        <w:t xml:space="preserve"> 20</w:t>
      </w:r>
      <w:r w:rsidR="001D7DD8">
        <w:rPr>
          <w:color w:val="000000" w:themeColor="text1"/>
        </w:rPr>
        <w:t>13</w:t>
      </w:r>
      <w:r w:rsidRPr="00DB16C7">
        <w:rPr>
          <w:color w:val="000000" w:themeColor="text1"/>
        </w:rPr>
        <w:t xml:space="preserve"> </w:t>
      </w:r>
      <w:r w:rsidR="00446E34">
        <w:rPr>
          <w:color w:val="000000" w:themeColor="text1"/>
        </w:rPr>
        <w:t>–</w:t>
      </w:r>
      <w:r w:rsidR="000164ED" w:rsidRPr="00DB16C7">
        <w:rPr>
          <w:color w:val="000000" w:themeColor="text1"/>
        </w:rPr>
        <w:t xml:space="preserve"> Present</w:t>
      </w:r>
    </w:p>
    <w:p w14:paraId="6EB2F184" w14:textId="77777777" w:rsidR="001D7DD8" w:rsidRPr="00E50D4A" w:rsidRDefault="001D7DD8" w:rsidP="000164ED">
      <w:pPr>
        <w:pStyle w:val="List"/>
        <w:rPr>
          <w:color w:val="000000" w:themeColor="text1"/>
          <w:sz w:val="10"/>
          <w:szCs w:val="10"/>
        </w:rPr>
      </w:pPr>
    </w:p>
    <w:p w14:paraId="63E5411A" w14:textId="6EA0C6B9" w:rsidR="00446E34" w:rsidRPr="00E50D4A" w:rsidRDefault="00446E34" w:rsidP="000164ED">
      <w:pPr>
        <w:pStyle w:val="List"/>
        <w:rPr>
          <w:b/>
          <w:bCs/>
          <w:color w:val="000000" w:themeColor="text1"/>
          <w:sz w:val="22"/>
        </w:rPr>
      </w:pPr>
      <w:r w:rsidRPr="00E50D4A">
        <w:rPr>
          <w:b/>
          <w:bCs/>
          <w:color w:val="000000" w:themeColor="text1"/>
          <w:sz w:val="22"/>
        </w:rPr>
        <w:t>SmartThings iOS</w:t>
      </w:r>
      <w:r w:rsidR="001D7DD8" w:rsidRPr="00E50D4A">
        <w:rPr>
          <w:b/>
          <w:bCs/>
          <w:color w:val="000000" w:themeColor="text1"/>
          <w:sz w:val="22"/>
        </w:rPr>
        <w:t xml:space="preserve"> (2023 – Present)</w:t>
      </w:r>
    </w:p>
    <w:p w14:paraId="71C12987" w14:textId="777777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Own the Settings and </w:t>
      </w:r>
      <w:proofErr w:type="spellStart"/>
      <w:r w:rsidRPr="001D7DD8">
        <w:rPr>
          <w:color w:val="000000" w:themeColor="text1"/>
          <w:sz w:val="20"/>
          <w:szCs w:val="20"/>
        </w:rPr>
        <w:t>MapView</w:t>
      </w:r>
      <w:proofErr w:type="spellEnd"/>
      <w:r w:rsidRPr="001D7DD8">
        <w:rPr>
          <w:color w:val="000000" w:themeColor="text1"/>
          <w:sz w:val="20"/>
          <w:szCs w:val="20"/>
        </w:rPr>
        <w:t xml:space="preserve"> domains within SmartThings iOS, a leading IoT platform serving 62M+ active users worldwide.</w:t>
      </w:r>
    </w:p>
    <w:p w14:paraId="1A631D8D" w14:textId="777777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Drive technical design, implementation, and delivery of user configuration, support, diagnostics, content-driven experiences, and device visualization features.</w:t>
      </w:r>
    </w:p>
    <w:p w14:paraId="6771674A" w14:textId="519A5C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Lead architecture and feature development for </w:t>
      </w:r>
      <w:proofErr w:type="spellStart"/>
      <w:r w:rsidRPr="001D7DD8">
        <w:rPr>
          <w:color w:val="000000" w:themeColor="text1"/>
          <w:sz w:val="20"/>
          <w:szCs w:val="20"/>
        </w:rPr>
        <w:t>MapView</w:t>
      </w:r>
      <w:proofErr w:type="spellEnd"/>
      <w:r w:rsidRPr="001D7DD8">
        <w:rPr>
          <w:color w:val="000000" w:themeColor="text1"/>
          <w:sz w:val="20"/>
          <w:szCs w:val="20"/>
        </w:rPr>
        <w:t xml:space="preserve">, integrating new device experiences including TVs, lighting systems, sensors, and </w:t>
      </w:r>
      <w:r w:rsidR="00041CC2">
        <w:rPr>
          <w:color w:val="000000" w:themeColor="text1"/>
          <w:sz w:val="20"/>
          <w:szCs w:val="20"/>
        </w:rPr>
        <w:t>S</w:t>
      </w:r>
      <w:r w:rsidRPr="001D7DD8">
        <w:rPr>
          <w:color w:val="000000" w:themeColor="text1"/>
          <w:sz w:val="20"/>
          <w:szCs w:val="20"/>
        </w:rPr>
        <w:t xml:space="preserve">mart </w:t>
      </w:r>
      <w:r w:rsidR="00041CC2">
        <w:rPr>
          <w:color w:val="000000" w:themeColor="text1"/>
          <w:sz w:val="20"/>
          <w:szCs w:val="20"/>
        </w:rPr>
        <w:t>H</w:t>
      </w:r>
      <w:r w:rsidRPr="001D7DD8">
        <w:rPr>
          <w:color w:val="000000" w:themeColor="text1"/>
          <w:sz w:val="20"/>
          <w:szCs w:val="20"/>
        </w:rPr>
        <w:t>ome devices.</w:t>
      </w:r>
    </w:p>
    <w:p w14:paraId="04945D26" w14:textId="777777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Migrate application modules from </w:t>
      </w:r>
      <w:proofErr w:type="spellStart"/>
      <w:r w:rsidRPr="001D7DD8">
        <w:rPr>
          <w:color w:val="000000" w:themeColor="text1"/>
          <w:sz w:val="20"/>
          <w:szCs w:val="20"/>
        </w:rPr>
        <w:t>ReactiveSwift</w:t>
      </w:r>
      <w:proofErr w:type="spellEnd"/>
      <w:r w:rsidRPr="001D7DD8">
        <w:rPr>
          <w:color w:val="000000" w:themeColor="text1"/>
          <w:sz w:val="20"/>
          <w:szCs w:val="20"/>
        </w:rPr>
        <w:t xml:space="preserve"> to Combine, modernizing the reactive architecture and improving maintainability.</w:t>
      </w:r>
    </w:p>
    <w:p w14:paraId="4AC6376C" w14:textId="777777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Modernize application components using Swift Concurrency (async/await, actors).</w:t>
      </w:r>
    </w:p>
    <w:p w14:paraId="3149020D" w14:textId="777777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Partner with Product, QA, Design, and platform teams to define requirements and deliver large-scale mobile experiences.</w:t>
      </w:r>
    </w:p>
    <w:p w14:paraId="58E08211" w14:textId="777777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Lead application-side integration of a new rendering architecture for SmartThings </w:t>
      </w:r>
      <w:proofErr w:type="spellStart"/>
      <w:r w:rsidRPr="001D7DD8">
        <w:rPr>
          <w:color w:val="000000" w:themeColor="text1"/>
          <w:sz w:val="20"/>
          <w:szCs w:val="20"/>
        </w:rPr>
        <w:t>MapView</w:t>
      </w:r>
      <w:proofErr w:type="spellEnd"/>
      <w:r w:rsidRPr="001D7DD8">
        <w:rPr>
          <w:color w:val="000000" w:themeColor="text1"/>
          <w:sz w:val="20"/>
          <w:szCs w:val="20"/>
        </w:rPr>
        <w:t>, driving migration from Unity to Godot Engine and defining integration strategy, platform interfaces, and rollout approach.</w:t>
      </w:r>
    </w:p>
    <w:p w14:paraId="37EA9BBF" w14:textId="77777777" w:rsidR="001D7DD8" w:rsidRPr="001D7DD8" w:rsidRDefault="001D7DD8" w:rsidP="001D7DD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Contribute to </w:t>
      </w:r>
      <w:proofErr w:type="spellStart"/>
      <w:r w:rsidRPr="001D7DD8">
        <w:rPr>
          <w:color w:val="000000" w:themeColor="text1"/>
          <w:sz w:val="20"/>
          <w:szCs w:val="20"/>
        </w:rPr>
        <w:t>SwiftGodotKit</w:t>
      </w:r>
      <w:proofErr w:type="spellEnd"/>
      <w:r w:rsidRPr="001D7DD8">
        <w:rPr>
          <w:color w:val="000000" w:themeColor="text1"/>
          <w:sz w:val="20"/>
          <w:szCs w:val="20"/>
        </w:rPr>
        <w:t xml:space="preserve"> and related projects supporting native Swift ↔ Godot interoperability for SmartThings </w:t>
      </w:r>
      <w:proofErr w:type="spellStart"/>
      <w:r w:rsidRPr="001D7DD8">
        <w:rPr>
          <w:color w:val="000000" w:themeColor="text1"/>
          <w:sz w:val="20"/>
          <w:szCs w:val="20"/>
        </w:rPr>
        <w:t>MapView</w:t>
      </w:r>
      <w:proofErr w:type="spellEnd"/>
      <w:r w:rsidRPr="001D7DD8">
        <w:rPr>
          <w:color w:val="000000" w:themeColor="text1"/>
          <w:sz w:val="20"/>
          <w:szCs w:val="20"/>
        </w:rPr>
        <w:t xml:space="preserve"> integration.</w:t>
      </w:r>
    </w:p>
    <w:p w14:paraId="63C97E72" w14:textId="64494913" w:rsidR="00E22789" w:rsidRPr="001D7DD8" w:rsidRDefault="001D7DD8" w:rsidP="006C26C5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Investigate and resolve high-impact customer issues through performance profiling, debugging, and root-cause analysis.</w:t>
      </w:r>
    </w:p>
    <w:p w14:paraId="185B7049" w14:textId="77777777" w:rsidR="001D7DD8" w:rsidRPr="00E50D4A" w:rsidRDefault="001D7DD8" w:rsidP="00446E34">
      <w:pPr>
        <w:pStyle w:val="List"/>
        <w:rPr>
          <w:color w:val="000000" w:themeColor="text1"/>
          <w:sz w:val="10"/>
          <w:szCs w:val="10"/>
        </w:rPr>
      </w:pPr>
    </w:p>
    <w:p w14:paraId="67BA0395" w14:textId="77777777" w:rsidR="001D7DD8" w:rsidRPr="00E50D4A" w:rsidRDefault="001D7DD8" w:rsidP="001D7DD8">
      <w:pPr>
        <w:pStyle w:val="List"/>
        <w:rPr>
          <w:b/>
          <w:bCs/>
          <w:color w:val="000000" w:themeColor="text1"/>
          <w:sz w:val="22"/>
        </w:rPr>
      </w:pPr>
      <w:r w:rsidRPr="00E50D4A">
        <w:rPr>
          <w:b/>
          <w:bCs/>
          <w:color w:val="000000" w:themeColor="text1"/>
          <w:sz w:val="22"/>
        </w:rPr>
        <w:t xml:space="preserve">Samsung </w:t>
      </w:r>
      <w:proofErr w:type="spellStart"/>
      <w:r w:rsidRPr="00E50D4A">
        <w:rPr>
          <w:b/>
          <w:bCs/>
          <w:color w:val="000000" w:themeColor="text1"/>
          <w:sz w:val="22"/>
        </w:rPr>
        <w:t>DeX</w:t>
      </w:r>
      <w:proofErr w:type="spellEnd"/>
      <w:r w:rsidRPr="00E50D4A">
        <w:rPr>
          <w:b/>
          <w:bCs/>
          <w:color w:val="000000" w:themeColor="text1"/>
          <w:sz w:val="22"/>
        </w:rPr>
        <w:t xml:space="preserve"> for PC (2019 – 2023)</w:t>
      </w:r>
    </w:p>
    <w:p w14:paraId="3FF2AD6A" w14:textId="662865B6" w:rsidR="00446E34" w:rsidRPr="009E7CF1" w:rsidRDefault="001D7DD8" w:rsidP="001D7DD8">
      <w:pPr>
        <w:pStyle w:val="List"/>
        <w:rPr>
          <w:color w:val="000000" w:themeColor="text1"/>
          <w:sz w:val="22"/>
        </w:rPr>
      </w:pPr>
      <w:r w:rsidRPr="001D7DD8">
        <w:rPr>
          <w:color w:val="000000" w:themeColor="text1"/>
          <w:sz w:val="22"/>
        </w:rPr>
        <w:t>Technical Lead (macOS)</w:t>
      </w:r>
    </w:p>
    <w:p w14:paraId="2C42A3B7" w14:textId="77777777" w:rsidR="001D7DD8" w:rsidRPr="001D7DD8" w:rsidRDefault="001D7DD8" w:rsidP="001D7DD8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Led architecture and development of Samsung </w:t>
      </w:r>
      <w:proofErr w:type="spellStart"/>
      <w:r w:rsidRPr="001D7DD8">
        <w:rPr>
          <w:color w:val="000000" w:themeColor="text1"/>
          <w:sz w:val="20"/>
          <w:szCs w:val="20"/>
        </w:rPr>
        <w:t>DeX</w:t>
      </w:r>
      <w:proofErr w:type="spellEnd"/>
      <w:r w:rsidRPr="001D7DD8">
        <w:rPr>
          <w:color w:val="000000" w:themeColor="text1"/>
          <w:sz w:val="20"/>
          <w:szCs w:val="20"/>
        </w:rPr>
        <w:t xml:space="preserve"> for macOS, contributing to a platform with 7M+ downloads and 750K+ monthly active users.</w:t>
      </w:r>
    </w:p>
    <w:p w14:paraId="138F6EC9" w14:textId="77777777" w:rsidR="001D7DD8" w:rsidRPr="001D7DD8" w:rsidRDefault="001D7DD8" w:rsidP="001D7DD8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Partnered directly with Product Management to define feature roadmaps, architecture, and delivery strategy.</w:t>
      </w:r>
    </w:p>
    <w:p w14:paraId="0099DD8E" w14:textId="77777777" w:rsidR="001D7DD8" w:rsidRPr="001D7DD8" w:rsidRDefault="001D7DD8" w:rsidP="001D7DD8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Designed workflows and architecture for file transfer, clipboard sharing, wireless connectivity, device communication, and cross-device interaction experiences.</w:t>
      </w:r>
    </w:p>
    <w:p w14:paraId="29D53D78" w14:textId="77777777" w:rsidR="001D7DD8" w:rsidRPr="001D7DD8" w:rsidRDefault="001D7DD8" w:rsidP="001D7DD8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Delivered Apple Silicon (M1) compatibility and Universal Binary support.</w:t>
      </w:r>
    </w:p>
    <w:p w14:paraId="74A3F6DD" w14:textId="77777777" w:rsidR="001D7DD8" w:rsidRPr="001D7DD8" w:rsidRDefault="001D7DD8" w:rsidP="001D7DD8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Owned release planning, release management, code reviews, performance optimization, and macOS notarization pipelines.</w:t>
      </w:r>
    </w:p>
    <w:p w14:paraId="5142728F" w14:textId="77777777" w:rsidR="001D7DD8" w:rsidRPr="001D7DD8" w:rsidRDefault="001D7DD8" w:rsidP="001D7DD8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Collaborated with Android, Windows, QA, and Product teams to deliver major platform capabilities.</w:t>
      </w:r>
    </w:p>
    <w:p w14:paraId="7D31BA54" w14:textId="77777777" w:rsidR="001D7DD8" w:rsidRPr="001D7DD8" w:rsidRDefault="001D7DD8" w:rsidP="001D7DD8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Mentored engineers and contributed to technical planning, architecture reviews, and delivery execution.</w:t>
      </w:r>
    </w:p>
    <w:p w14:paraId="1C98FF88" w14:textId="0FF4A6AD" w:rsidR="00E22789" w:rsidRPr="001D7DD8" w:rsidRDefault="001D7DD8" w:rsidP="008473E2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Developed proof-of-concept solutions and technical proposals presented to Samsung leadership and stakeholders.</w:t>
      </w:r>
    </w:p>
    <w:p w14:paraId="327A63DA" w14:textId="77777777" w:rsidR="001D7DD8" w:rsidRPr="00E50D4A" w:rsidRDefault="001D7DD8" w:rsidP="00446E34">
      <w:pPr>
        <w:pStyle w:val="List"/>
        <w:rPr>
          <w:color w:val="000000" w:themeColor="text1"/>
          <w:sz w:val="10"/>
          <w:szCs w:val="10"/>
        </w:rPr>
      </w:pPr>
    </w:p>
    <w:p w14:paraId="01524860" w14:textId="28B9E6C2" w:rsidR="00446E34" w:rsidRPr="00E50D4A" w:rsidRDefault="001D7DD8" w:rsidP="00446E34">
      <w:pPr>
        <w:pStyle w:val="List"/>
        <w:rPr>
          <w:b/>
          <w:bCs/>
          <w:color w:val="000000" w:themeColor="text1"/>
          <w:sz w:val="22"/>
        </w:rPr>
      </w:pPr>
      <w:r w:rsidRPr="00E50D4A">
        <w:rPr>
          <w:b/>
          <w:bCs/>
          <w:color w:val="000000" w:themeColor="text1"/>
          <w:sz w:val="22"/>
        </w:rPr>
        <w:t>Platform &amp; Framework Engineering (2013 – 2019)</w:t>
      </w:r>
    </w:p>
    <w:p w14:paraId="72863782" w14:textId="77777777" w:rsidR="001D7DD8" w:rsidRPr="001D7DD8" w:rsidRDefault="001D7DD8" w:rsidP="001D7DD8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Designed and implemented mobile UI automation frameworks used for automated testing across Android, Tizen, and iOS ecosystems.</w:t>
      </w:r>
    </w:p>
    <w:p w14:paraId="220C58D6" w14:textId="1CAD0ECC" w:rsidR="001D7DD8" w:rsidRPr="001D7DD8" w:rsidRDefault="00DD5A11" w:rsidP="001D7DD8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DD5A11">
        <w:rPr>
          <w:color w:val="000000" w:themeColor="text1"/>
          <w:sz w:val="20"/>
          <w:szCs w:val="20"/>
        </w:rPr>
        <w:t>Developed mobile UI automation tooling that improved testing efficiency, reducing release cycle times by 2 days across Android, Tizen, and iOS ecosystems</w:t>
      </w:r>
      <w:r>
        <w:rPr>
          <w:color w:val="000000" w:themeColor="text1"/>
          <w:sz w:val="20"/>
          <w:szCs w:val="20"/>
        </w:rPr>
        <w:t>.</w:t>
      </w:r>
    </w:p>
    <w:p w14:paraId="4EB8BEB7" w14:textId="77777777" w:rsidR="001D7DD8" w:rsidRPr="001D7DD8" w:rsidRDefault="001D7DD8" w:rsidP="001D7DD8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lastRenderedPageBreak/>
        <w:t xml:space="preserve">Contributed to the open-source </w:t>
      </w:r>
      <w:proofErr w:type="spellStart"/>
      <w:r w:rsidRPr="001D7DD8">
        <w:rPr>
          <w:color w:val="000000" w:themeColor="text1"/>
          <w:sz w:val="20"/>
          <w:szCs w:val="20"/>
        </w:rPr>
        <w:t>IoTivity</w:t>
      </w:r>
      <w:proofErr w:type="spellEnd"/>
      <w:r w:rsidRPr="001D7DD8">
        <w:rPr>
          <w:color w:val="000000" w:themeColor="text1"/>
          <w:sz w:val="20"/>
          <w:szCs w:val="20"/>
        </w:rPr>
        <w:t xml:space="preserve"> framework, implementing OCF-compliant APIs and interoperability features for connected-device ecosystems.</w:t>
      </w:r>
    </w:p>
    <w:p w14:paraId="20795C6E" w14:textId="77777777" w:rsidR="001D7DD8" w:rsidRPr="001D7DD8" w:rsidRDefault="001D7DD8" w:rsidP="001D7DD8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Participated in SDK and framework development enabling communication across heterogeneous IoT platforms.</w:t>
      </w:r>
    </w:p>
    <w:p w14:paraId="0E6ECFC7" w14:textId="4A95AB8B" w:rsidR="00C170F2" w:rsidRPr="001D7DD8" w:rsidRDefault="001D7DD8" w:rsidP="00DE7FFA">
      <w:pPr>
        <w:pStyle w:val="Lis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Built internal engineering tools supporting device automation, testing, and productivity workflows.</w:t>
      </w:r>
    </w:p>
    <w:p w14:paraId="2E614180" w14:textId="77777777" w:rsidR="00446E34" w:rsidRPr="00E50D4A" w:rsidRDefault="00446E34" w:rsidP="00446E34">
      <w:pPr>
        <w:pStyle w:val="List"/>
        <w:rPr>
          <w:color w:val="000000" w:themeColor="text1"/>
          <w:sz w:val="16"/>
          <w:szCs w:val="16"/>
        </w:rPr>
      </w:pPr>
    </w:p>
    <w:p w14:paraId="163BA3FF" w14:textId="77777777" w:rsidR="001D7DD8" w:rsidRDefault="000D6C96" w:rsidP="000D6C96">
      <w:pPr>
        <w:pStyle w:val="List"/>
        <w:rPr>
          <w:rStyle w:val="Emphasis"/>
          <w:color w:val="000000" w:themeColor="text1"/>
        </w:rPr>
      </w:pPr>
      <w:r w:rsidRPr="00DB16C7">
        <w:rPr>
          <w:rStyle w:val="Emphasis"/>
          <w:color w:val="000000" w:themeColor="text1"/>
        </w:rPr>
        <w:t>RTC Hubs Limited</w:t>
      </w:r>
    </w:p>
    <w:p w14:paraId="53249E90" w14:textId="6726131C" w:rsidR="000D6C96" w:rsidRDefault="000D6C96" w:rsidP="00E50D4A">
      <w:pPr>
        <w:pStyle w:val="List"/>
        <w:rPr>
          <w:color w:val="000000" w:themeColor="text1"/>
        </w:rPr>
      </w:pPr>
      <w:r w:rsidRPr="00DB16C7">
        <w:rPr>
          <w:color w:val="000000" w:themeColor="text1"/>
        </w:rPr>
        <w:t>Junior Programmer</w:t>
      </w:r>
      <w:r w:rsidR="001D7DD8">
        <w:rPr>
          <w:color w:val="000000" w:themeColor="text1"/>
        </w:rPr>
        <w:t xml:space="preserve"> (iOS Developer)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Sep</w:t>
      </w:r>
      <w:r w:rsidR="00041CC2">
        <w:rPr>
          <w:color w:val="000000" w:themeColor="text1"/>
        </w:rPr>
        <w:t>tember</w:t>
      </w:r>
      <w:r w:rsidRPr="00DB16C7">
        <w:rPr>
          <w:color w:val="000000" w:themeColor="text1"/>
        </w:rPr>
        <w:t xml:space="preserve"> 2012 – Jun</w:t>
      </w:r>
      <w:r w:rsidR="00041CC2">
        <w:rPr>
          <w:color w:val="000000" w:themeColor="text1"/>
        </w:rPr>
        <w:t>e</w:t>
      </w:r>
      <w:r w:rsidRPr="00DB16C7">
        <w:rPr>
          <w:color w:val="000000" w:themeColor="text1"/>
        </w:rPr>
        <w:t xml:space="preserve"> 2013</w:t>
      </w:r>
    </w:p>
    <w:p w14:paraId="2CC671B3" w14:textId="77777777" w:rsidR="00E50D4A" w:rsidRPr="00E50D4A" w:rsidRDefault="00E50D4A" w:rsidP="00E50D4A">
      <w:pPr>
        <w:pStyle w:val="List"/>
        <w:rPr>
          <w:color w:val="000000" w:themeColor="text1"/>
          <w:sz w:val="10"/>
          <w:szCs w:val="10"/>
        </w:rPr>
      </w:pPr>
    </w:p>
    <w:p w14:paraId="558E7304" w14:textId="46BF39B8" w:rsidR="001D7DD8" w:rsidRPr="001D7DD8" w:rsidRDefault="001D7DD8" w:rsidP="001D7DD8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Developed 8+ iOS applications using Objective-C and </w:t>
      </w:r>
      <w:hyperlink r:id="rId14" w:history="1">
        <w:proofErr w:type="spellStart"/>
        <w:r w:rsidRPr="001D7DD8">
          <w:rPr>
            <w:rStyle w:val="Hyperlink"/>
            <w:sz w:val="20"/>
            <w:szCs w:val="20"/>
          </w:rPr>
          <w:t>GPUImage</w:t>
        </w:r>
        <w:proofErr w:type="spellEnd"/>
      </w:hyperlink>
      <w:r w:rsidRPr="001D7DD8">
        <w:rPr>
          <w:color w:val="000000" w:themeColor="text1"/>
          <w:sz w:val="20"/>
          <w:szCs w:val="20"/>
        </w:rPr>
        <w:t>.</w:t>
      </w:r>
    </w:p>
    <w:p w14:paraId="54DF3C9D" w14:textId="77777777" w:rsidR="001D7DD8" w:rsidRPr="001D7DD8" w:rsidRDefault="001D7DD8" w:rsidP="001D7DD8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>Built camera and productivity applications for iPhone and iPad.</w:t>
      </w:r>
    </w:p>
    <w:p w14:paraId="692BFFC9" w14:textId="034C6BC4" w:rsidR="005D0A3F" w:rsidRPr="001D7DD8" w:rsidRDefault="001D7DD8" w:rsidP="001D7DD8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1D7DD8">
        <w:rPr>
          <w:color w:val="000000" w:themeColor="text1"/>
          <w:sz w:val="20"/>
          <w:szCs w:val="20"/>
        </w:rPr>
        <w:t xml:space="preserve">Delivered </w:t>
      </w:r>
      <w:proofErr w:type="spellStart"/>
      <w:r w:rsidRPr="001D7DD8">
        <w:rPr>
          <w:color w:val="000000" w:themeColor="text1"/>
          <w:sz w:val="20"/>
          <w:szCs w:val="20"/>
        </w:rPr>
        <w:t>MultiShot</w:t>
      </w:r>
      <w:proofErr w:type="spellEnd"/>
      <w:r w:rsidRPr="001D7DD8">
        <w:rPr>
          <w:color w:val="000000" w:themeColor="text1"/>
          <w:sz w:val="20"/>
          <w:szCs w:val="20"/>
        </w:rPr>
        <w:t xml:space="preserve"> Cam, one of the company’s highest-performing applications.</w:t>
      </w:r>
    </w:p>
    <w:p w14:paraId="0E605416" w14:textId="77777777" w:rsidR="00446E34" w:rsidRPr="00E50D4A" w:rsidRDefault="00446E34" w:rsidP="00446E34">
      <w:pPr>
        <w:pStyle w:val="List"/>
        <w:rPr>
          <w:color w:val="000000" w:themeColor="text1"/>
          <w:sz w:val="16"/>
          <w:szCs w:val="16"/>
        </w:rPr>
      </w:pPr>
    </w:p>
    <w:p w14:paraId="1D4E5D2E" w14:textId="027B144C" w:rsidR="00285460" w:rsidRPr="00DB16C7" w:rsidRDefault="001D7DD8" w:rsidP="00285460">
      <w:pPr>
        <w:pStyle w:val="Heading1"/>
        <w:rPr>
          <w:color w:val="000000" w:themeColor="text1"/>
        </w:rPr>
      </w:pPr>
      <w:r w:rsidRPr="001D7DD8">
        <w:rPr>
          <w:color w:val="000000" w:themeColor="text1"/>
        </w:rPr>
        <w:t>TECHNICAL SKILLS</w:t>
      </w:r>
    </w:p>
    <w:p w14:paraId="1F39695C" w14:textId="77777777" w:rsidR="001D7DD8" w:rsidRPr="001D7DD8" w:rsidRDefault="001D7DD8" w:rsidP="001D7DD8">
      <w:pPr>
        <w:pStyle w:val="List"/>
        <w:rPr>
          <w:b/>
          <w:iCs/>
          <w:color w:val="000000" w:themeColor="text1"/>
        </w:rPr>
      </w:pPr>
      <w:r w:rsidRPr="001D7DD8">
        <w:rPr>
          <w:b/>
          <w:iCs/>
          <w:color w:val="000000" w:themeColor="text1"/>
        </w:rPr>
        <w:t>Languages</w:t>
      </w:r>
    </w:p>
    <w:p w14:paraId="788BA6B1" w14:textId="77777777" w:rsidR="001D7DD8" w:rsidRPr="00E50D4A" w:rsidRDefault="001D7DD8" w:rsidP="001D7DD8">
      <w:pPr>
        <w:pStyle w:val="List"/>
        <w:rPr>
          <w:bCs/>
          <w:iCs/>
          <w:color w:val="000000" w:themeColor="text1"/>
        </w:rPr>
      </w:pPr>
      <w:r w:rsidRPr="00E50D4A">
        <w:rPr>
          <w:bCs/>
          <w:iCs/>
          <w:color w:val="000000" w:themeColor="text1"/>
        </w:rPr>
        <w:t>Swift, Objective-C, C++, C#, Java</w:t>
      </w:r>
    </w:p>
    <w:p w14:paraId="2086BDF4" w14:textId="77777777" w:rsidR="001D7DD8" w:rsidRPr="00E50D4A" w:rsidRDefault="001D7DD8" w:rsidP="001D7DD8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6C31F19C" w14:textId="77777777" w:rsidR="001D7DD8" w:rsidRPr="001D7DD8" w:rsidRDefault="001D7DD8" w:rsidP="001D7DD8">
      <w:pPr>
        <w:pStyle w:val="List"/>
        <w:rPr>
          <w:b/>
          <w:iCs/>
          <w:color w:val="000000" w:themeColor="text1"/>
        </w:rPr>
      </w:pPr>
      <w:r w:rsidRPr="001D7DD8">
        <w:rPr>
          <w:b/>
          <w:iCs/>
          <w:color w:val="000000" w:themeColor="text1"/>
        </w:rPr>
        <w:t>Apple Platform Development</w:t>
      </w:r>
    </w:p>
    <w:p w14:paraId="530EE1CF" w14:textId="77777777" w:rsidR="001D7DD8" w:rsidRPr="00E50D4A" w:rsidRDefault="001D7DD8" w:rsidP="001D7DD8">
      <w:pPr>
        <w:pStyle w:val="List"/>
        <w:rPr>
          <w:bCs/>
          <w:iCs/>
          <w:color w:val="000000" w:themeColor="text1"/>
        </w:rPr>
      </w:pPr>
      <w:proofErr w:type="spellStart"/>
      <w:r w:rsidRPr="00E50D4A">
        <w:rPr>
          <w:bCs/>
          <w:iCs/>
          <w:color w:val="000000" w:themeColor="text1"/>
        </w:rPr>
        <w:t>UIKit</w:t>
      </w:r>
      <w:proofErr w:type="spellEnd"/>
      <w:r w:rsidRPr="00E50D4A">
        <w:rPr>
          <w:bCs/>
          <w:iCs/>
          <w:color w:val="000000" w:themeColor="text1"/>
        </w:rPr>
        <w:t xml:space="preserve">, </w:t>
      </w:r>
      <w:proofErr w:type="spellStart"/>
      <w:r w:rsidRPr="00E50D4A">
        <w:rPr>
          <w:bCs/>
          <w:iCs/>
          <w:color w:val="000000" w:themeColor="text1"/>
        </w:rPr>
        <w:t>SwiftUI</w:t>
      </w:r>
      <w:proofErr w:type="spellEnd"/>
      <w:r w:rsidRPr="00E50D4A">
        <w:rPr>
          <w:bCs/>
          <w:iCs/>
          <w:color w:val="000000" w:themeColor="text1"/>
        </w:rPr>
        <w:t xml:space="preserve">, Combine, Swift Concurrency, Grand Central Dispatch (GCD), </w:t>
      </w:r>
      <w:proofErr w:type="spellStart"/>
      <w:r w:rsidRPr="00E50D4A">
        <w:rPr>
          <w:bCs/>
          <w:iCs/>
          <w:color w:val="000000" w:themeColor="text1"/>
        </w:rPr>
        <w:t>XCTest</w:t>
      </w:r>
      <w:proofErr w:type="spellEnd"/>
    </w:p>
    <w:p w14:paraId="7CF9B104" w14:textId="77777777" w:rsidR="001D7DD8" w:rsidRPr="00E50D4A" w:rsidRDefault="001D7DD8" w:rsidP="001D7DD8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1208D919" w14:textId="77777777" w:rsidR="001D7DD8" w:rsidRPr="001D7DD8" w:rsidRDefault="001D7DD8" w:rsidP="001D7DD8">
      <w:pPr>
        <w:pStyle w:val="List"/>
        <w:rPr>
          <w:b/>
          <w:iCs/>
          <w:color w:val="000000" w:themeColor="text1"/>
        </w:rPr>
      </w:pPr>
      <w:r w:rsidRPr="001D7DD8">
        <w:rPr>
          <w:b/>
          <w:iCs/>
          <w:color w:val="000000" w:themeColor="text1"/>
        </w:rPr>
        <w:t>Architecture &amp; Engineering</w:t>
      </w:r>
    </w:p>
    <w:p w14:paraId="787D4442" w14:textId="77777777" w:rsidR="001D7DD8" w:rsidRPr="00E50D4A" w:rsidRDefault="001D7DD8" w:rsidP="001D7DD8">
      <w:pPr>
        <w:pStyle w:val="List"/>
        <w:rPr>
          <w:bCs/>
          <w:iCs/>
          <w:color w:val="000000" w:themeColor="text1"/>
        </w:rPr>
      </w:pPr>
      <w:r w:rsidRPr="00E50D4A">
        <w:rPr>
          <w:bCs/>
          <w:iCs/>
          <w:color w:val="000000" w:themeColor="text1"/>
        </w:rPr>
        <w:t>MVVM, MVVM-C, Mobile Architecture, Mobile Platform Engineering, Modular Architecture, Dependency Injection, State Management</w:t>
      </w:r>
    </w:p>
    <w:p w14:paraId="78B0904F" w14:textId="77777777" w:rsidR="001D7DD8" w:rsidRPr="00E50D4A" w:rsidRDefault="001D7DD8" w:rsidP="001D7DD8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289D1C1D" w14:textId="77777777" w:rsidR="001D7DD8" w:rsidRPr="001D7DD8" w:rsidRDefault="001D7DD8" w:rsidP="001D7DD8">
      <w:pPr>
        <w:pStyle w:val="List"/>
        <w:rPr>
          <w:b/>
          <w:iCs/>
          <w:color w:val="000000" w:themeColor="text1"/>
        </w:rPr>
      </w:pPr>
      <w:r w:rsidRPr="001D7DD8">
        <w:rPr>
          <w:b/>
          <w:iCs/>
          <w:color w:val="000000" w:themeColor="text1"/>
        </w:rPr>
        <w:t>Networking &amp; Integration</w:t>
      </w:r>
    </w:p>
    <w:p w14:paraId="2E4C504A" w14:textId="77777777" w:rsidR="001D7DD8" w:rsidRPr="00E50D4A" w:rsidRDefault="001D7DD8" w:rsidP="001D7DD8">
      <w:pPr>
        <w:pStyle w:val="List"/>
        <w:rPr>
          <w:bCs/>
          <w:iCs/>
          <w:color w:val="000000" w:themeColor="text1"/>
        </w:rPr>
      </w:pPr>
      <w:r w:rsidRPr="00E50D4A">
        <w:rPr>
          <w:bCs/>
          <w:iCs/>
          <w:color w:val="000000" w:themeColor="text1"/>
        </w:rPr>
        <w:t xml:space="preserve">REST APIs, </w:t>
      </w:r>
      <w:proofErr w:type="spellStart"/>
      <w:r w:rsidRPr="00E50D4A">
        <w:rPr>
          <w:bCs/>
          <w:iCs/>
          <w:color w:val="000000" w:themeColor="text1"/>
        </w:rPr>
        <w:t>URLSession</w:t>
      </w:r>
      <w:proofErr w:type="spellEnd"/>
      <w:r w:rsidRPr="00E50D4A">
        <w:rPr>
          <w:bCs/>
          <w:iCs/>
          <w:color w:val="000000" w:themeColor="text1"/>
        </w:rPr>
        <w:t>, Firebase, Analytics Integration</w:t>
      </w:r>
    </w:p>
    <w:p w14:paraId="40B0F2DC" w14:textId="77777777" w:rsidR="001D7DD8" w:rsidRPr="00E50D4A" w:rsidRDefault="001D7DD8" w:rsidP="001D7DD8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5F61C2CD" w14:textId="77777777" w:rsidR="001D7DD8" w:rsidRPr="001D7DD8" w:rsidRDefault="001D7DD8" w:rsidP="001D7DD8">
      <w:pPr>
        <w:pStyle w:val="List"/>
        <w:rPr>
          <w:b/>
          <w:iCs/>
          <w:color w:val="000000" w:themeColor="text1"/>
        </w:rPr>
      </w:pPr>
      <w:r w:rsidRPr="001D7DD8">
        <w:rPr>
          <w:b/>
          <w:iCs/>
          <w:color w:val="000000" w:themeColor="text1"/>
        </w:rPr>
        <w:t>Tools &amp; DevOps</w:t>
      </w:r>
    </w:p>
    <w:p w14:paraId="447B2D5B" w14:textId="77777777" w:rsidR="001D7DD8" w:rsidRPr="00E50D4A" w:rsidRDefault="001D7DD8" w:rsidP="001D7DD8">
      <w:pPr>
        <w:pStyle w:val="List"/>
        <w:rPr>
          <w:bCs/>
          <w:iCs/>
          <w:color w:val="000000" w:themeColor="text1"/>
        </w:rPr>
      </w:pPr>
      <w:r w:rsidRPr="00E50D4A">
        <w:rPr>
          <w:bCs/>
          <w:iCs/>
          <w:color w:val="000000" w:themeColor="text1"/>
        </w:rPr>
        <w:t xml:space="preserve">Git, GitHub, GitHub Actions, Jenkins, Swift Package Manager (SPM), </w:t>
      </w:r>
      <w:proofErr w:type="spellStart"/>
      <w:r w:rsidRPr="00E50D4A">
        <w:rPr>
          <w:bCs/>
          <w:iCs/>
          <w:color w:val="000000" w:themeColor="text1"/>
        </w:rPr>
        <w:t>CocoaPods</w:t>
      </w:r>
      <w:proofErr w:type="spellEnd"/>
      <w:r w:rsidRPr="00E50D4A">
        <w:rPr>
          <w:bCs/>
          <w:iCs/>
          <w:color w:val="000000" w:themeColor="text1"/>
        </w:rPr>
        <w:t>, TestFlight</w:t>
      </w:r>
    </w:p>
    <w:p w14:paraId="4487D1B4" w14:textId="77777777" w:rsidR="001D7DD8" w:rsidRPr="00E50D4A" w:rsidRDefault="001D7DD8" w:rsidP="001D7DD8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2984B178" w14:textId="77777777" w:rsidR="001D7DD8" w:rsidRPr="001D7DD8" w:rsidRDefault="001D7DD8" w:rsidP="001D7DD8">
      <w:pPr>
        <w:pStyle w:val="List"/>
        <w:rPr>
          <w:b/>
          <w:iCs/>
          <w:color w:val="000000" w:themeColor="text1"/>
        </w:rPr>
      </w:pPr>
      <w:r w:rsidRPr="001D7DD8">
        <w:rPr>
          <w:b/>
          <w:iCs/>
          <w:color w:val="000000" w:themeColor="text1"/>
        </w:rPr>
        <w:t>Quality &amp; Performance</w:t>
      </w:r>
    </w:p>
    <w:p w14:paraId="3A74F2D7" w14:textId="78F55E6E" w:rsidR="00425836" w:rsidRPr="00E50D4A" w:rsidRDefault="001D7DD8" w:rsidP="00E50D4A">
      <w:pPr>
        <w:pStyle w:val="List"/>
        <w:rPr>
          <w:bCs/>
          <w:iCs/>
          <w:color w:val="000000" w:themeColor="text1"/>
        </w:rPr>
      </w:pPr>
      <w:r w:rsidRPr="00E50D4A">
        <w:rPr>
          <w:bCs/>
          <w:iCs/>
          <w:color w:val="000000" w:themeColor="text1"/>
        </w:rPr>
        <w:t>Performance Profiling, Memory Optimization, Debugging, Code Reviews, CI/CD</w:t>
      </w:r>
    </w:p>
    <w:p w14:paraId="7028CB3B" w14:textId="77777777" w:rsidR="00E50D4A" w:rsidRPr="00E50D4A" w:rsidRDefault="00E50D4A" w:rsidP="00E50D4A">
      <w:pPr>
        <w:pStyle w:val="ListBullet"/>
        <w:numPr>
          <w:ilvl w:val="0"/>
          <w:numId w:val="0"/>
        </w:numPr>
        <w:rPr>
          <w:color w:val="000000" w:themeColor="text1"/>
          <w:sz w:val="14"/>
          <w:szCs w:val="14"/>
        </w:rPr>
      </w:pPr>
    </w:p>
    <w:p w14:paraId="0F9EEBED" w14:textId="6AFA11E9" w:rsidR="00E50D4A" w:rsidRDefault="00E50D4A" w:rsidP="00E50D4A">
      <w:pPr>
        <w:pStyle w:val="Heading1"/>
        <w:rPr>
          <w:color w:val="000000" w:themeColor="text1"/>
        </w:rPr>
      </w:pPr>
      <w:r w:rsidRPr="00E50D4A">
        <w:rPr>
          <w:color w:val="000000" w:themeColor="text1"/>
        </w:rPr>
        <w:t>SELECTED ACHIEVEMENTS</w:t>
      </w:r>
    </w:p>
    <w:p w14:paraId="733BEF4D" w14:textId="77777777" w:rsidR="00E50D4A" w:rsidRPr="00E50D4A" w:rsidRDefault="00E50D4A" w:rsidP="00E50D4A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E50D4A">
        <w:rPr>
          <w:color w:val="000000" w:themeColor="text1"/>
          <w:sz w:val="20"/>
          <w:szCs w:val="20"/>
        </w:rPr>
        <w:t xml:space="preserve">Owner of key SmartThings iOS domains including Settings and </w:t>
      </w:r>
      <w:proofErr w:type="spellStart"/>
      <w:r w:rsidRPr="00E50D4A">
        <w:rPr>
          <w:color w:val="000000" w:themeColor="text1"/>
          <w:sz w:val="20"/>
          <w:szCs w:val="20"/>
        </w:rPr>
        <w:t>MapView</w:t>
      </w:r>
      <w:proofErr w:type="spellEnd"/>
      <w:r w:rsidRPr="00E50D4A">
        <w:rPr>
          <w:color w:val="000000" w:themeColor="text1"/>
          <w:sz w:val="20"/>
          <w:szCs w:val="20"/>
        </w:rPr>
        <w:t xml:space="preserve"> within a platform serving 62M+ active users worldwide.</w:t>
      </w:r>
    </w:p>
    <w:p w14:paraId="5D58590D" w14:textId="77777777" w:rsidR="00E50D4A" w:rsidRPr="00E50D4A" w:rsidRDefault="00E50D4A" w:rsidP="00E50D4A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E50D4A">
        <w:rPr>
          <w:color w:val="000000" w:themeColor="text1"/>
          <w:sz w:val="20"/>
          <w:szCs w:val="20"/>
        </w:rPr>
        <w:t xml:space="preserve">Technical Lead for Samsung </w:t>
      </w:r>
      <w:proofErr w:type="spellStart"/>
      <w:r w:rsidRPr="00E50D4A">
        <w:rPr>
          <w:color w:val="000000" w:themeColor="text1"/>
          <w:sz w:val="20"/>
          <w:szCs w:val="20"/>
        </w:rPr>
        <w:t>DeX</w:t>
      </w:r>
      <w:proofErr w:type="spellEnd"/>
      <w:r w:rsidRPr="00E50D4A">
        <w:rPr>
          <w:color w:val="000000" w:themeColor="text1"/>
          <w:sz w:val="20"/>
          <w:szCs w:val="20"/>
        </w:rPr>
        <w:t xml:space="preserve"> macOS platform supporting 7M+ downloads and 750K+ monthly active users.</w:t>
      </w:r>
    </w:p>
    <w:p w14:paraId="215D4022" w14:textId="77777777" w:rsidR="00E50D4A" w:rsidRPr="00E50D4A" w:rsidRDefault="00E50D4A" w:rsidP="00E50D4A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E50D4A">
        <w:rPr>
          <w:color w:val="000000" w:themeColor="text1"/>
          <w:sz w:val="20"/>
          <w:szCs w:val="20"/>
        </w:rPr>
        <w:t xml:space="preserve">Led application-side architecture and integration strategy for SmartThings </w:t>
      </w:r>
      <w:proofErr w:type="spellStart"/>
      <w:r w:rsidRPr="00E50D4A">
        <w:rPr>
          <w:color w:val="000000" w:themeColor="text1"/>
          <w:sz w:val="20"/>
          <w:szCs w:val="20"/>
        </w:rPr>
        <w:t>MapView</w:t>
      </w:r>
      <w:proofErr w:type="spellEnd"/>
      <w:r w:rsidRPr="00E50D4A">
        <w:rPr>
          <w:color w:val="000000" w:themeColor="text1"/>
          <w:sz w:val="20"/>
          <w:szCs w:val="20"/>
        </w:rPr>
        <w:t xml:space="preserve"> migration from Unity to Godot Engine.</w:t>
      </w:r>
    </w:p>
    <w:p w14:paraId="11722E39" w14:textId="77777777" w:rsidR="00E50D4A" w:rsidRPr="00E50D4A" w:rsidRDefault="00E50D4A" w:rsidP="00E50D4A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E50D4A">
        <w:rPr>
          <w:color w:val="000000" w:themeColor="text1"/>
          <w:sz w:val="20"/>
          <w:szCs w:val="20"/>
        </w:rPr>
        <w:t>Achieved Professional Level (Top 20%) in Samsung SW Certificate Test.</w:t>
      </w:r>
    </w:p>
    <w:p w14:paraId="15E14263" w14:textId="6A873624" w:rsidR="00E50D4A" w:rsidRPr="00E50D4A" w:rsidRDefault="00E50D4A" w:rsidP="00E50D4A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E50D4A">
        <w:rPr>
          <w:color w:val="000000" w:themeColor="text1"/>
          <w:sz w:val="20"/>
          <w:szCs w:val="20"/>
        </w:rPr>
        <w:t>Received Star Employee of the Month (January 2026).</w:t>
      </w:r>
    </w:p>
    <w:p w14:paraId="654DAE68" w14:textId="77777777" w:rsidR="00E50D4A" w:rsidRPr="00E50D4A" w:rsidRDefault="00E50D4A" w:rsidP="00E57625">
      <w:pPr>
        <w:pStyle w:val="ListBullet"/>
        <w:numPr>
          <w:ilvl w:val="0"/>
          <w:numId w:val="0"/>
        </w:numPr>
        <w:rPr>
          <w:color w:val="000000" w:themeColor="text1"/>
          <w:sz w:val="14"/>
          <w:szCs w:val="14"/>
        </w:rPr>
      </w:pPr>
    </w:p>
    <w:p w14:paraId="024D280A" w14:textId="1F888DC5" w:rsidR="003C597D" w:rsidRPr="00DB16C7" w:rsidRDefault="003C597D" w:rsidP="003C597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Education</w:t>
      </w:r>
    </w:p>
    <w:p w14:paraId="33884165" w14:textId="77777777" w:rsidR="00E50D4A" w:rsidRPr="00E50D4A" w:rsidRDefault="00E50D4A" w:rsidP="00E50D4A">
      <w:pPr>
        <w:pStyle w:val="List"/>
        <w:rPr>
          <w:color w:val="000000" w:themeColor="text1"/>
        </w:rPr>
      </w:pPr>
      <w:r w:rsidRPr="00E50D4A">
        <w:rPr>
          <w:color w:val="000000" w:themeColor="text1"/>
        </w:rPr>
        <w:t>Bachelor of Science (B.Sc.) in Computer Science &amp; Engineering</w:t>
      </w:r>
    </w:p>
    <w:p w14:paraId="470CB18A" w14:textId="7834A741" w:rsidR="000164ED" w:rsidRPr="00616761" w:rsidRDefault="00E50D4A" w:rsidP="003C597D">
      <w:pPr>
        <w:pStyle w:val="List"/>
        <w:rPr>
          <w:color w:val="000000" w:themeColor="text1"/>
          <w:sz w:val="22"/>
        </w:rPr>
      </w:pPr>
      <w:proofErr w:type="spellStart"/>
      <w:r w:rsidRPr="00E50D4A">
        <w:rPr>
          <w:color w:val="000000" w:themeColor="text1"/>
        </w:rPr>
        <w:t>Rajshahi</w:t>
      </w:r>
      <w:proofErr w:type="spellEnd"/>
      <w:r w:rsidRPr="00E50D4A">
        <w:rPr>
          <w:color w:val="000000" w:themeColor="text1"/>
        </w:rPr>
        <w:t xml:space="preserve"> University of Engineering &amp; Technology (RUET) | 2008 – 2012</w:t>
      </w:r>
    </w:p>
    <w:sectPr w:rsidR="000164ED" w:rsidRPr="00616761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5F508" w14:textId="77777777" w:rsidR="00D613D6" w:rsidRDefault="00D613D6" w:rsidP="00EF270B">
      <w:pPr>
        <w:spacing w:line="240" w:lineRule="auto"/>
      </w:pPr>
      <w:r>
        <w:separator/>
      </w:r>
    </w:p>
  </w:endnote>
  <w:endnote w:type="continuationSeparator" w:id="0">
    <w:p w14:paraId="34928F82" w14:textId="77777777" w:rsidR="00D613D6" w:rsidRDefault="00D613D6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E7374" w14:textId="77777777" w:rsidR="00D613D6" w:rsidRDefault="00D613D6" w:rsidP="00EF270B">
      <w:pPr>
        <w:spacing w:line="240" w:lineRule="auto"/>
      </w:pPr>
      <w:r>
        <w:separator/>
      </w:r>
    </w:p>
  </w:footnote>
  <w:footnote w:type="continuationSeparator" w:id="0">
    <w:p w14:paraId="44E2047A" w14:textId="77777777" w:rsidR="00D613D6" w:rsidRDefault="00D613D6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240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F3884"/>
    <w:multiLevelType w:val="hybridMultilevel"/>
    <w:tmpl w:val="DFBE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24969"/>
    <w:multiLevelType w:val="hybridMultilevel"/>
    <w:tmpl w:val="0B309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A1"/>
    <w:multiLevelType w:val="hybridMultilevel"/>
    <w:tmpl w:val="5AB0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4BDD"/>
    <w:multiLevelType w:val="hybridMultilevel"/>
    <w:tmpl w:val="4556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144CB"/>
    <w:multiLevelType w:val="hybridMultilevel"/>
    <w:tmpl w:val="A904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15ED"/>
    <w:multiLevelType w:val="hybridMultilevel"/>
    <w:tmpl w:val="B098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42109"/>
    <w:multiLevelType w:val="hybridMultilevel"/>
    <w:tmpl w:val="01E8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47761"/>
    <w:multiLevelType w:val="hybridMultilevel"/>
    <w:tmpl w:val="2E001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4404B"/>
    <w:multiLevelType w:val="hybridMultilevel"/>
    <w:tmpl w:val="9776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2107DD"/>
    <w:multiLevelType w:val="hybridMultilevel"/>
    <w:tmpl w:val="987A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55F7D"/>
    <w:multiLevelType w:val="hybridMultilevel"/>
    <w:tmpl w:val="241A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91A2A"/>
    <w:multiLevelType w:val="hybridMultilevel"/>
    <w:tmpl w:val="ED08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B0993"/>
    <w:multiLevelType w:val="hybridMultilevel"/>
    <w:tmpl w:val="1958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60C59"/>
    <w:multiLevelType w:val="hybridMultilevel"/>
    <w:tmpl w:val="C656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17"/>
  </w:num>
  <w:num w:numId="3" w16cid:durableId="1145048583">
    <w:abstractNumId w:val="4"/>
  </w:num>
  <w:num w:numId="4" w16cid:durableId="428891247">
    <w:abstractNumId w:val="11"/>
  </w:num>
  <w:num w:numId="5" w16cid:durableId="1991596441">
    <w:abstractNumId w:val="0"/>
  </w:num>
  <w:num w:numId="6" w16cid:durableId="1573856020">
    <w:abstractNumId w:val="22"/>
  </w:num>
  <w:num w:numId="7" w16cid:durableId="418140883">
    <w:abstractNumId w:val="18"/>
  </w:num>
  <w:num w:numId="8" w16cid:durableId="649212635">
    <w:abstractNumId w:val="24"/>
  </w:num>
  <w:num w:numId="9" w16cid:durableId="1047559592">
    <w:abstractNumId w:val="14"/>
  </w:num>
  <w:num w:numId="10" w16cid:durableId="1490829932">
    <w:abstractNumId w:val="3"/>
  </w:num>
  <w:num w:numId="11" w16cid:durableId="1654528569">
    <w:abstractNumId w:val="26"/>
  </w:num>
  <w:num w:numId="12" w16cid:durableId="1438134191">
    <w:abstractNumId w:val="10"/>
  </w:num>
  <w:num w:numId="13" w16cid:durableId="879367156">
    <w:abstractNumId w:val="6"/>
  </w:num>
  <w:num w:numId="14" w16cid:durableId="107479108">
    <w:abstractNumId w:val="12"/>
  </w:num>
  <w:num w:numId="15" w16cid:durableId="398485624">
    <w:abstractNumId w:val="27"/>
  </w:num>
  <w:num w:numId="16" w16cid:durableId="317997149">
    <w:abstractNumId w:val="21"/>
  </w:num>
  <w:num w:numId="17" w16cid:durableId="1923564945">
    <w:abstractNumId w:val="5"/>
  </w:num>
  <w:num w:numId="18" w16cid:durableId="257375667">
    <w:abstractNumId w:val="13"/>
  </w:num>
  <w:num w:numId="19" w16cid:durableId="1630361709">
    <w:abstractNumId w:val="8"/>
  </w:num>
  <w:num w:numId="20" w16cid:durableId="1544050566">
    <w:abstractNumId w:val="1"/>
  </w:num>
  <w:num w:numId="21" w16cid:durableId="569467139">
    <w:abstractNumId w:val="23"/>
  </w:num>
  <w:num w:numId="22" w16cid:durableId="238180415">
    <w:abstractNumId w:val="7"/>
  </w:num>
  <w:num w:numId="23" w16cid:durableId="1314482179">
    <w:abstractNumId w:val="25"/>
  </w:num>
  <w:num w:numId="24" w16cid:durableId="491064272">
    <w:abstractNumId w:val="19"/>
  </w:num>
  <w:num w:numId="25" w16cid:durableId="2033796605">
    <w:abstractNumId w:val="15"/>
  </w:num>
  <w:num w:numId="26" w16cid:durableId="1459446277">
    <w:abstractNumId w:val="9"/>
  </w:num>
  <w:num w:numId="27" w16cid:durableId="1742560147">
    <w:abstractNumId w:val="20"/>
  </w:num>
  <w:num w:numId="28" w16cid:durableId="729009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275D"/>
    <w:rsid w:val="00036F36"/>
    <w:rsid w:val="00041CC2"/>
    <w:rsid w:val="000429E8"/>
    <w:rsid w:val="00072591"/>
    <w:rsid w:val="0009760C"/>
    <w:rsid w:val="000D0161"/>
    <w:rsid w:val="000D6C96"/>
    <w:rsid w:val="000E4322"/>
    <w:rsid w:val="00122996"/>
    <w:rsid w:val="00137EFA"/>
    <w:rsid w:val="00156623"/>
    <w:rsid w:val="001635CE"/>
    <w:rsid w:val="001B12E0"/>
    <w:rsid w:val="001D7DD8"/>
    <w:rsid w:val="00212D2D"/>
    <w:rsid w:val="00224CF9"/>
    <w:rsid w:val="00257458"/>
    <w:rsid w:val="00257731"/>
    <w:rsid w:val="00276408"/>
    <w:rsid w:val="00285460"/>
    <w:rsid w:val="0029377D"/>
    <w:rsid w:val="002A1736"/>
    <w:rsid w:val="002B1B75"/>
    <w:rsid w:val="002C0953"/>
    <w:rsid w:val="002E7524"/>
    <w:rsid w:val="002F1ED4"/>
    <w:rsid w:val="0030652C"/>
    <w:rsid w:val="003110BB"/>
    <w:rsid w:val="00311408"/>
    <w:rsid w:val="003138B4"/>
    <w:rsid w:val="003172A9"/>
    <w:rsid w:val="00336B0F"/>
    <w:rsid w:val="00345149"/>
    <w:rsid w:val="00345936"/>
    <w:rsid w:val="00353109"/>
    <w:rsid w:val="00390C2B"/>
    <w:rsid w:val="003A7F53"/>
    <w:rsid w:val="003B4931"/>
    <w:rsid w:val="003B7AE8"/>
    <w:rsid w:val="003C3459"/>
    <w:rsid w:val="003C597D"/>
    <w:rsid w:val="003D26C7"/>
    <w:rsid w:val="00410AB6"/>
    <w:rsid w:val="00425836"/>
    <w:rsid w:val="004306FB"/>
    <w:rsid w:val="004459A5"/>
    <w:rsid w:val="00446E34"/>
    <w:rsid w:val="004571AA"/>
    <w:rsid w:val="00463114"/>
    <w:rsid w:val="004713B9"/>
    <w:rsid w:val="00473DCF"/>
    <w:rsid w:val="00475B42"/>
    <w:rsid w:val="0048632A"/>
    <w:rsid w:val="00491853"/>
    <w:rsid w:val="004F5FAC"/>
    <w:rsid w:val="005111D0"/>
    <w:rsid w:val="00531D5D"/>
    <w:rsid w:val="00553277"/>
    <w:rsid w:val="00555B38"/>
    <w:rsid w:val="005718FB"/>
    <w:rsid w:val="005933EA"/>
    <w:rsid w:val="005B7D07"/>
    <w:rsid w:val="005D0A3F"/>
    <w:rsid w:val="005D1AFF"/>
    <w:rsid w:val="005F2437"/>
    <w:rsid w:val="00616761"/>
    <w:rsid w:val="00635CB5"/>
    <w:rsid w:val="00657E77"/>
    <w:rsid w:val="00663949"/>
    <w:rsid w:val="006B04B2"/>
    <w:rsid w:val="006B26F4"/>
    <w:rsid w:val="006C0F34"/>
    <w:rsid w:val="006E7E6D"/>
    <w:rsid w:val="007156D1"/>
    <w:rsid w:val="007206DE"/>
    <w:rsid w:val="00725A97"/>
    <w:rsid w:val="00730B78"/>
    <w:rsid w:val="007711F2"/>
    <w:rsid w:val="007B4308"/>
    <w:rsid w:val="007C65E3"/>
    <w:rsid w:val="007D0140"/>
    <w:rsid w:val="007D6B67"/>
    <w:rsid w:val="007F32AE"/>
    <w:rsid w:val="007F4E96"/>
    <w:rsid w:val="008066C8"/>
    <w:rsid w:val="00810595"/>
    <w:rsid w:val="008A1158"/>
    <w:rsid w:val="008A6305"/>
    <w:rsid w:val="008C57C3"/>
    <w:rsid w:val="008E00E8"/>
    <w:rsid w:val="008F282F"/>
    <w:rsid w:val="0091564E"/>
    <w:rsid w:val="0093149F"/>
    <w:rsid w:val="00933D7A"/>
    <w:rsid w:val="009926B4"/>
    <w:rsid w:val="009B28A1"/>
    <w:rsid w:val="009E7CF1"/>
    <w:rsid w:val="00A03370"/>
    <w:rsid w:val="00A065D0"/>
    <w:rsid w:val="00A07D0B"/>
    <w:rsid w:val="00A13F54"/>
    <w:rsid w:val="00A63BEB"/>
    <w:rsid w:val="00A65A77"/>
    <w:rsid w:val="00AD52F0"/>
    <w:rsid w:val="00AE17A4"/>
    <w:rsid w:val="00AF2A9F"/>
    <w:rsid w:val="00B0165F"/>
    <w:rsid w:val="00B80FFE"/>
    <w:rsid w:val="00B8250D"/>
    <w:rsid w:val="00B84486"/>
    <w:rsid w:val="00BC1561"/>
    <w:rsid w:val="00BE1752"/>
    <w:rsid w:val="00C170F2"/>
    <w:rsid w:val="00C30673"/>
    <w:rsid w:val="00C40F05"/>
    <w:rsid w:val="00C4642B"/>
    <w:rsid w:val="00C475C4"/>
    <w:rsid w:val="00C64114"/>
    <w:rsid w:val="00C8138A"/>
    <w:rsid w:val="00CB42D1"/>
    <w:rsid w:val="00D30150"/>
    <w:rsid w:val="00D31730"/>
    <w:rsid w:val="00D40A40"/>
    <w:rsid w:val="00D44849"/>
    <w:rsid w:val="00D613D6"/>
    <w:rsid w:val="00D920AB"/>
    <w:rsid w:val="00DB16C7"/>
    <w:rsid w:val="00DD53B4"/>
    <w:rsid w:val="00DD5A11"/>
    <w:rsid w:val="00E17A6C"/>
    <w:rsid w:val="00E22789"/>
    <w:rsid w:val="00E25344"/>
    <w:rsid w:val="00E3298B"/>
    <w:rsid w:val="00E50D4A"/>
    <w:rsid w:val="00E5133F"/>
    <w:rsid w:val="00E57625"/>
    <w:rsid w:val="00E724A0"/>
    <w:rsid w:val="00E95B46"/>
    <w:rsid w:val="00EA2625"/>
    <w:rsid w:val="00EA2C6B"/>
    <w:rsid w:val="00EB3F0C"/>
    <w:rsid w:val="00ED3713"/>
    <w:rsid w:val="00EE1630"/>
    <w:rsid w:val="00EE1DD7"/>
    <w:rsid w:val="00EF270B"/>
    <w:rsid w:val="00EF6481"/>
    <w:rsid w:val="00F247DE"/>
    <w:rsid w:val="00F57BDD"/>
    <w:rsid w:val="00F619B9"/>
    <w:rsid w:val="00F65E61"/>
    <w:rsid w:val="00F72577"/>
    <w:rsid w:val="00F84D77"/>
    <w:rsid w:val="00F915EF"/>
    <w:rsid w:val="00FA2F1C"/>
    <w:rsid w:val="00FA4790"/>
    <w:rsid w:val="00FB0E2C"/>
    <w:rsid w:val="00FC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iarafaths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linkedin.com/in/iarafaths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rafat07.ruet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BradLarson/GPUImag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101</TotalTime>
  <Pages>2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10</cp:revision>
  <cp:lastPrinted>2025-12-06T08:10:00Z</cp:lastPrinted>
  <dcterms:created xsi:type="dcterms:W3CDTF">2025-12-06T08:09:00Z</dcterms:created>
  <dcterms:modified xsi:type="dcterms:W3CDTF">2026-06-14T07:31:00Z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